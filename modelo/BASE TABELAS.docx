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0129" w14:textId="4DFF740B" w:rsidR="007519C0" w:rsidRPr="000D14FB" w:rsidRDefault="007519C0" w:rsidP="000D14FB"/>
    <w:sectPr w:rsidR="007519C0" w:rsidRPr="000D14FB" w:rsidSect="00E61A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3203" w:footer="20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56D68" w14:textId="77777777" w:rsidR="008C69D6" w:rsidRDefault="008C69D6" w:rsidP="00824C3A">
      <w:pPr>
        <w:spacing w:after="0" w:line="240" w:lineRule="auto"/>
      </w:pPr>
      <w:r>
        <w:separator/>
      </w:r>
    </w:p>
  </w:endnote>
  <w:endnote w:type="continuationSeparator" w:id="0">
    <w:p w14:paraId="368B8661" w14:textId="77777777" w:rsidR="008C69D6" w:rsidRDefault="008C69D6" w:rsidP="0082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BEC1" w14:textId="77777777" w:rsidR="00A52654" w:rsidRDefault="00A526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BEF0" w14:textId="77777777" w:rsidR="00824C3A" w:rsidRDefault="005B31E0">
    <w:pPr>
      <w:pStyle w:val="Rodap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CC24ED5" wp14:editId="217D608E">
          <wp:simplePos x="0" y="0"/>
          <wp:positionH relativeFrom="margin">
            <wp:posOffset>-1080135</wp:posOffset>
          </wp:positionH>
          <wp:positionV relativeFrom="margin">
            <wp:posOffset>7826375</wp:posOffset>
          </wp:positionV>
          <wp:extent cx="7559675" cy="1295400"/>
          <wp:effectExtent l="0" t="0" r="3175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apel Timbrado vertica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877"/>
                  <a:stretch/>
                </pic:blipFill>
                <pic:spPr bwMode="auto">
                  <a:xfrm>
                    <a:off x="0" y="0"/>
                    <a:ext cx="7559675" cy="1295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C3A">
      <w:rPr>
        <w:noProof/>
      </w:rPr>
      <w:drawing>
        <wp:anchor distT="0" distB="0" distL="114300" distR="114300" simplePos="0" relativeHeight="251659264" behindDoc="0" locked="0" layoutInCell="1" allowOverlap="1" wp14:anchorId="2B5FB236" wp14:editId="114487D4">
          <wp:simplePos x="0" y="0"/>
          <wp:positionH relativeFrom="margin">
            <wp:posOffset>-1081405</wp:posOffset>
          </wp:positionH>
          <wp:positionV relativeFrom="margin">
            <wp:posOffset>9111615</wp:posOffset>
          </wp:positionV>
          <wp:extent cx="7559675" cy="678180"/>
          <wp:effectExtent l="0" t="0" r="3175" b="7620"/>
          <wp:wrapSquare wrapText="bothSides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59675" cy="678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7F17" w14:textId="77777777" w:rsidR="00A52654" w:rsidRDefault="00A526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68B4" w14:textId="77777777" w:rsidR="008C69D6" w:rsidRDefault="008C69D6" w:rsidP="00824C3A">
      <w:pPr>
        <w:spacing w:after="0" w:line="240" w:lineRule="auto"/>
      </w:pPr>
      <w:r>
        <w:separator/>
      </w:r>
    </w:p>
  </w:footnote>
  <w:footnote w:type="continuationSeparator" w:id="0">
    <w:p w14:paraId="0BC012E5" w14:textId="77777777" w:rsidR="008C69D6" w:rsidRDefault="008C69D6" w:rsidP="00824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4CFA" w14:textId="77777777" w:rsidR="00A52654" w:rsidRDefault="00A526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3344" w14:textId="77777777" w:rsidR="00824C3A" w:rsidRDefault="005B31E0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81DDCD2" wp14:editId="0CAD3B22">
          <wp:simplePos x="0" y="0"/>
          <wp:positionH relativeFrom="margin">
            <wp:posOffset>-1080135</wp:posOffset>
          </wp:positionH>
          <wp:positionV relativeFrom="margin">
            <wp:posOffset>-2204720</wp:posOffset>
          </wp:positionV>
          <wp:extent cx="7559675" cy="2032635"/>
          <wp:effectExtent l="0" t="0" r="3175" b="5715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apel Timbrado vertica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0981"/>
                  <a:stretch/>
                </pic:blipFill>
                <pic:spPr bwMode="auto">
                  <a:xfrm>
                    <a:off x="0" y="0"/>
                    <a:ext cx="7559675" cy="2032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2722F" w14:textId="77777777" w:rsidR="00A52654" w:rsidRDefault="00A526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008B5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D6A69"/>
    <w:multiLevelType w:val="hybridMultilevel"/>
    <w:tmpl w:val="36CA6218"/>
    <w:lvl w:ilvl="0" w:tplc="4A6A58B2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371679">
    <w:abstractNumId w:val="2"/>
  </w:num>
  <w:num w:numId="2" w16cid:durableId="1353729710">
    <w:abstractNumId w:val="1"/>
  </w:num>
  <w:num w:numId="3" w16cid:durableId="104714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1E"/>
    <w:rsid w:val="0001031D"/>
    <w:rsid w:val="0002195D"/>
    <w:rsid w:val="00042BEB"/>
    <w:rsid w:val="000D14FB"/>
    <w:rsid w:val="000F2A38"/>
    <w:rsid w:val="0010044D"/>
    <w:rsid w:val="00141587"/>
    <w:rsid w:val="00150C0D"/>
    <w:rsid w:val="00155420"/>
    <w:rsid w:val="0017071E"/>
    <w:rsid w:val="0017209E"/>
    <w:rsid w:val="0018078C"/>
    <w:rsid w:val="00192A15"/>
    <w:rsid w:val="002409C3"/>
    <w:rsid w:val="00243799"/>
    <w:rsid w:val="00305E02"/>
    <w:rsid w:val="00314507"/>
    <w:rsid w:val="0035219F"/>
    <w:rsid w:val="003F3CEC"/>
    <w:rsid w:val="00403ED4"/>
    <w:rsid w:val="00441649"/>
    <w:rsid w:val="004451BE"/>
    <w:rsid w:val="00472BC2"/>
    <w:rsid w:val="00476F45"/>
    <w:rsid w:val="00486237"/>
    <w:rsid w:val="004C0AD2"/>
    <w:rsid w:val="004F10A8"/>
    <w:rsid w:val="005109CA"/>
    <w:rsid w:val="00535F81"/>
    <w:rsid w:val="00584021"/>
    <w:rsid w:val="005B31E0"/>
    <w:rsid w:val="005C05E8"/>
    <w:rsid w:val="005D3D2B"/>
    <w:rsid w:val="005E4211"/>
    <w:rsid w:val="005F3FA2"/>
    <w:rsid w:val="00631022"/>
    <w:rsid w:val="0065348D"/>
    <w:rsid w:val="00674F21"/>
    <w:rsid w:val="006A0270"/>
    <w:rsid w:val="006C4B98"/>
    <w:rsid w:val="006C74DB"/>
    <w:rsid w:val="006F5B35"/>
    <w:rsid w:val="007519C0"/>
    <w:rsid w:val="007559CB"/>
    <w:rsid w:val="007B6E89"/>
    <w:rsid w:val="007F469F"/>
    <w:rsid w:val="00801D35"/>
    <w:rsid w:val="00802B92"/>
    <w:rsid w:val="00807A4C"/>
    <w:rsid w:val="00824C3A"/>
    <w:rsid w:val="00827E2A"/>
    <w:rsid w:val="0086305B"/>
    <w:rsid w:val="00881907"/>
    <w:rsid w:val="008A1A30"/>
    <w:rsid w:val="008C28EC"/>
    <w:rsid w:val="008C69D6"/>
    <w:rsid w:val="00917BD0"/>
    <w:rsid w:val="00963A65"/>
    <w:rsid w:val="009A2901"/>
    <w:rsid w:val="009B3A15"/>
    <w:rsid w:val="009B7409"/>
    <w:rsid w:val="009D65D1"/>
    <w:rsid w:val="009E0B75"/>
    <w:rsid w:val="00A52654"/>
    <w:rsid w:val="00A56245"/>
    <w:rsid w:val="00A578CE"/>
    <w:rsid w:val="00AA2AFB"/>
    <w:rsid w:val="00AB23F0"/>
    <w:rsid w:val="00B42DDF"/>
    <w:rsid w:val="00B51A0B"/>
    <w:rsid w:val="00B53F84"/>
    <w:rsid w:val="00B70C9C"/>
    <w:rsid w:val="00B90E9A"/>
    <w:rsid w:val="00BB2E1A"/>
    <w:rsid w:val="00BF0AA9"/>
    <w:rsid w:val="00C120B0"/>
    <w:rsid w:val="00C37AC2"/>
    <w:rsid w:val="00C47B89"/>
    <w:rsid w:val="00C926E3"/>
    <w:rsid w:val="00CB2276"/>
    <w:rsid w:val="00CB4D43"/>
    <w:rsid w:val="00CF3050"/>
    <w:rsid w:val="00D074EE"/>
    <w:rsid w:val="00D168F4"/>
    <w:rsid w:val="00D7151E"/>
    <w:rsid w:val="00D75900"/>
    <w:rsid w:val="00D966B3"/>
    <w:rsid w:val="00DD589B"/>
    <w:rsid w:val="00DD7B5F"/>
    <w:rsid w:val="00DE488B"/>
    <w:rsid w:val="00DF2831"/>
    <w:rsid w:val="00E34FB5"/>
    <w:rsid w:val="00E428AB"/>
    <w:rsid w:val="00E4311E"/>
    <w:rsid w:val="00E61A80"/>
    <w:rsid w:val="00E7419B"/>
    <w:rsid w:val="00E952E2"/>
    <w:rsid w:val="00EC4C65"/>
    <w:rsid w:val="00EF5B0C"/>
    <w:rsid w:val="00F10BD5"/>
    <w:rsid w:val="00F8545D"/>
    <w:rsid w:val="00F85BDD"/>
    <w:rsid w:val="00F872E8"/>
    <w:rsid w:val="00FC266D"/>
    <w:rsid w:val="00FD0517"/>
    <w:rsid w:val="00FF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8FE34"/>
  <w15:chartTrackingRefBased/>
  <w15:docId w15:val="{C05BBEAC-C064-4409-AB39-5D6752C2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8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4C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table" w:styleId="Tabelacomgrade">
    <w:name w:val="Table Grid"/>
    <w:basedOn w:val="Tabelanormal"/>
    <w:uiPriority w:val="39"/>
    <w:rsid w:val="00674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eTexto">
    <w:name w:val="Corpo de Texto"/>
    <w:basedOn w:val="Normal"/>
    <w:link w:val="CorpodeTextoChar"/>
    <w:qFormat/>
    <w:rsid w:val="00674F21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674F21"/>
    <w:rPr>
      <w:rFonts w:ascii="Segoe UI" w:eastAsia="Arial Narrow" w:hAnsi="Segoe UI" w:cs="Arial Narrow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vertical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F78ED-D584-4DD2-8E1B-A337C1351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Timbrado_vertical_Rodriguez e Sousa.dotx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11</cp:revision>
  <cp:lastPrinted>2026-03-26T03:53:00Z</cp:lastPrinted>
  <dcterms:created xsi:type="dcterms:W3CDTF">2026-07-16T13:38:00Z</dcterms:created>
  <dcterms:modified xsi:type="dcterms:W3CDTF">2026-07-16T14:02:00Z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2023-10-30T00:53:25Z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503a767a-8aa3-4f20-9074-13506081bcc5</vt:lpwstr>
  </property>
  <property fmtid="{D5CDD505-2E9C-101B-9397-08002B2CF9AE}" pid="7" name="MSIP_Label_defa4170-0d19-0005-0004-bc88714345d2_ActionId">
    <vt:lpwstr>d1ccc9bd-63a1-4e95-b41a-606fa42de3e0</vt:lpwstr>
  </property>
  <property fmtid="{D5CDD505-2E9C-101B-9397-08002B2CF9AE}" pid="8" name="MSIP_Label_defa4170-0d19-0005-0004-bc88714345d2_ContentBits">
    <vt:lpwstr>0</vt:lpwstr>
  </property>
</Properties>
</file>